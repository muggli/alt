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EC1" w:rsidRPr="001738D0" w:rsidRDefault="008D1EC1">
      <w:pPr>
        <w:rPr>
          <w:sz w:val="2"/>
        </w:rPr>
      </w:pPr>
    </w:p>
    <w:tbl>
      <w:tblPr>
        <w:tblStyle w:val="TableGrid"/>
        <w:tblW w:w="12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2494"/>
        <w:gridCol w:w="2495"/>
        <w:gridCol w:w="2495"/>
        <w:gridCol w:w="2495"/>
        <w:gridCol w:w="2495"/>
      </w:tblGrid>
      <w:tr w:rsidR="00CB282D" w:rsidTr="002C385F">
        <w:trPr>
          <w:trHeight w:val="2507"/>
        </w:trPr>
        <w:tc>
          <w:tcPr>
            <w:tcW w:w="2494" w:type="dxa"/>
            <w:vAlign w:val="center"/>
          </w:tcPr>
          <w:p w:rsidR="00CB282D" w:rsidRPr="00EA30C5" w:rsidRDefault="00CB282D" w:rsidP="00C86DE0">
            <w:pPr>
              <w:jc w:val="center"/>
              <w:rPr>
                <w:rFonts w:ascii="Verdana" w:hAnsi="Verdana"/>
                <w:sz w:val="28"/>
              </w:rPr>
            </w:pPr>
            <w:r w:rsidRPr="00EA30C5">
              <w:rPr>
                <w:rFonts w:ascii="Verdana" w:hAnsi="Verdana"/>
                <w:sz w:val="28"/>
              </w:rPr>
              <w:t>James</w:t>
            </w:r>
          </w:p>
          <w:p w:rsidR="00CB282D" w:rsidRDefault="008D1EC1" w:rsidP="00C86DE0">
            <w:pPr>
              <w:jc w:val="center"/>
            </w:pPr>
            <w:r>
              <w:object w:dxaOrig="1875" w:dyaOrig="18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5pt;height:93.5pt" o:ole="">
                  <v:imagedata r:id="rId7" o:title="" gain="52429f" grayscale="t"/>
                </v:shape>
                <o:OLEObject Type="Embed" ProgID="PBrush" ShapeID="_x0000_i1025" DrawAspect="Content" ObjectID="_1519992273" r:id="rId8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CB282D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Ashley</w:t>
            </w:r>
          </w:p>
          <w:p w:rsidR="00CB282D" w:rsidRDefault="00CB282D" w:rsidP="00C86DE0">
            <w:pPr>
              <w:jc w:val="center"/>
            </w:pPr>
            <w:r>
              <w:object w:dxaOrig="1875" w:dyaOrig="1875">
                <v:shape id="_x0000_i1026" type="#_x0000_t75" style="width:93.5pt;height:93.5pt" o:ole="">
                  <v:imagedata r:id="rId9" o:title="" gain="52429f" grayscale="t"/>
                </v:shape>
                <o:OLEObject Type="Embed" ProgID="PBrush" ShapeID="_x0000_i1026" DrawAspect="Content" ObjectID="_1519992274" r:id="rId10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CB282D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David</w:t>
            </w:r>
          </w:p>
          <w:p w:rsidR="00CB282D" w:rsidRDefault="00CB282D" w:rsidP="00C86DE0">
            <w:pPr>
              <w:jc w:val="center"/>
            </w:pPr>
            <w:r>
              <w:object w:dxaOrig="1875" w:dyaOrig="1875">
                <v:shape id="_x0000_i1027" type="#_x0000_t75" style="width:93.5pt;height:93.5pt" o:ole="">
                  <v:imagedata r:id="rId11" o:title="" gain="52429f" grayscale="t"/>
                </v:shape>
                <o:OLEObject Type="Embed" ProgID="PBrush" ShapeID="_x0000_i1027" DrawAspect="Content" ObjectID="_1519992275" r:id="rId12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CB282D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John</w:t>
            </w:r>
          </w:p>
          <w:p w:rsidR="00CB282D" w:rsidRDefault="00CB282D" w:rsidP="00C86DE0">
            <w:pPr>
              <w:jc w:val="center"/>
            </w:pPr>
            <w:r>
              <w:object w:dxaOrig="1875" w:dyaOrig="1875">
                <v:shape id="_x0000_i1028" type="#_x0000_t75" style="width:93.5pt;height:93.5pt" o:ole="">
                  <v:imagedata r:id="rId13" o:title="" gain="52429f" grayscale="t"/>
                </v:shape>
                <o:OLEObject Type="Embed" ProgID="PBrush" ShapeID="_x0000_i1028" DrawAspect="Content" ObjectID="_1519992276" r:id="rId14"/>
              </w:object>
            </w:r>
          </w:p>
        </w:tc>
        <w:tc>
          <w:tcPr>
            <w:tcW w:w="2495" w:type="dxa"/>
          </w:tcPr>
          <w:p w:rsidR="002C385F" w:rsidRPr="00EA30C5" w:rsidRDefault="008D1EC1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Becky</w:t>
            </w:r>
          </w:p>
          <w:p w:rsidR="00CB282D" w:rsidRDefault="008D1EC1" w:rsidP="002C385F">
            <w:pPr>
              <w:jc w:val="center"/>
              <w:rPr>
                <w:rFonts w:ascii="Verdana" w:hAnsi="Verdana"/>
                <w:sz w:val="28"/>
              </w:rPr>
            </w:pPr>
            <w:r>
              <w:object w:dxaOrig="1875" w:dyaOrig="1875">
                <v:shape id="_x0000_i1029" type="#_x0000_t75" style="width:93.5pt;height:93.5pt" o:ole="">
                  <v:imagedata r:id="rId15" o:title="" gain="52429f" grayscale="t"/>
                </v:shape>
                <o:OLEObject Type="Embed" ProgID="PBrush" ShapeID="_x0000_i1029" DrawAspect="Content" ObjectID="_1519992277" r:id="rId16"/>
              </w:object>
            </w:r>
          </w:p>
        </w:tc>
      </w:tr>
      <w:tr w:rsidR="00CB282D" w:rsidTr="002C385F">
        <w:trPr>
          <w:trHeight w:val="2507"/>
        </w:trPr>
        <w:tc>
          <w:tcPr>
            <w:tcW w:w="2494" w:type="dxa"/>
            <w:vAlign w:val="center"/>
          </w:tcPr>
          <w:p w:rsidR="002C385F" w:rsidRPr="00EA30C5" w:rsidRDefault="002C385F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Emma</w:t>
            </w:r>
          </w:p>
          <w:p w:rsidR="00CB282D" w:rsidRDefault="002C385F" w:rsidP="002C385F">
            <w:pPr>
              <w:jc w:val="center"/>
            </w:pPr>
            <w:r>
              <w:object w:dxaOrig="1875" w:dyaOrig="1875">
                <v:shape id="_x0000_i1030" type="#_x0000_t75" style="width:93.5pt;height:93.5pt" o:ole="">
                  <v:imagedata r:id="rId17" o:title="" gain="52429f" grayscale="t"/>
                </v:shape>
                <o:OLEObject Type="Embed" ProgID="PBrush" ShapeID="_x0000_i1030" DrawAspect="Content" ObjectID="_1519992278" r:id="rId18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2C385F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Kumi</w:t>
            </w:r>
          </w:p>
          <w:p w:rsidR="00CB282D" w:rsidRDefault="002C385F" w:rsidP="002C385F">
            <w:pPr>
              <w:jc w:val="center"/>
            </w:pPr>
            <w:r>
              <w:object w:dxaOrig="1875" w:dyaOrig="1875">
                <v:shape id="_x0000_i1031" type="#_x0000_t75" style="width:93.5pt;height:93.5pt" o:ole="">
                  <v:imagedata r:id="rId19" o:title="" gain="52429f" grayscale="t"/>
                </v:shape>
                <o:OLEObject Type="Embed" ProgID="PBrush" ShapeID="_x0000_i1031" DrawAspect="Content" ObjectID="_1519992279" r:id="rId20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2C385F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Ken</w:t>
            </w:r>
          </w:p>
          <w:p w:rsidR="00CB282D" w:rsidRDefault="002C385F" w:rsidP="002C385F">
            <w:pPr>
              <w:jc w:val="center"/>
            </w:pPr>
            <w:r>
              <w:object w:dxaOrig="1875" w:dyaOrig="1875">
                <v:shape id="_x0000_i1032" type="#_x0000_t75" style="width:93.5pt;height:93.5pt" o:ole="">
                  <v:imagedata r:id="rId21" o:title="" gain="52429f" grayscale="t"/>
                </v:shape>
                <o:OLEObject Type="Embed" ProgID="PBrush" ShapeID="_x0000_i1032" DrawAspect="Content" ObjectID="_1519992280" r:id="rId22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EA04FA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Bob</w:t>
            </w:r>
          </w:p>
          <w:p w:rsidR="00CB282D" w:rsidRDefault="002C385F" w:rsidP="00C86DE0">
            <w:pPr>
              <w:jc w:val="center"/>
            </w:pPr>
            <w:r>
              <w:object w:dxaOrig="1875" w:dyaOrig="1875">
                <v:shape id="_x0000_i1033" type="#_x0000_t75" style="width:93.5pt;height:93.5pt" o:ole="">
                  <v:imagedata r:id="rId23" o:title="" gain="52429f" grayscale="t"/>
                </v:shape>
                <o:OLEObject Type="Embed" ProgID="PBrush" ShapeID="_x0000_i1033" DrawAspect="Content" ObjectID="_1519992281" r:id="rId24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EA04FA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Sara</w:t>
            </w:r>
          </w:p>
          <w:p w:rsidR="00CB282D" w:rsidRDefault="002C385F" w:rsidP="002C385F">
            <w:pPr>
              <w:jc w:val="center"/>
              <w:rPr>
                <w:rFonts w:ascii="Verdana" w:hAnsi="Verdana"/>
                <w:sz w:val="28"/>
              </w:rPr>
            </w:pPr>
            <w:r>
              <w:object w:dxaOrig="1875" w:dyaOrig="1875">
                <v:shape id="_x0000_i1034" type="#_x0000_t75" style="width:93.5pt;height:93.5pt" o:ole="">
                  <v:imagedata r:id="rId25" o:title="" gain="52429f" grayscale="t"/>
                </v:shape>
                <o:OLEObject Type="Embed" ProgID="PBrush" ShapeID="_x0000_i1034" DrawAspect="Content" ObjectID="_1519992282" r:id="rId26"/>
              </w:object>
            </w:r>
          </w:p>
        </w:tc>
      </w:tr>
      <w:tr w:rsidR="00CB282D" w:rsidTr="002C385F">
        <w:trPr>
          <w:trHeight w:val="2507"/>
        </w:trPr>
        <w:tc>
          <w:tcPr>
            <w:tcW w:w="2494" w:type="dxa"/>
            <w:vAlign w:val="center"/>
          </w:tcPr>
          <w:p w:rsidR="00CB282D" w:rsidRPr="00EA30C5" w:rsidRDefault="006F0E72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Mary</w:t>
            </w:r>
          </w:p>
          <w:p w:rsidR="00CB282D" w:rsidRDefault="002C385F" w:rsidP="00C86DE0">
            <w:pPr>
              <w:jc w:val="center"/>
            </w:pPr>
            <w:r>
              <w:object w:dxaOrig="1875" w:dyaOrig="1875">
                <v:shape id="_x0000_i1035" type="#_x0000_t75" style="width:93.5pt;height:93.5pt" o:ole="">
                  <v:imagedata r:id="rId27" o:title="" gain="52429f" grayscale="t"/>
                </v:shape>
                <o:OLEObject Type="Embed" ProgID="PBrush" ShapeID="_x0000_i1035" DrawAspect="Content" ObjectID="_1519992283" r:id="rId28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6F0E72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Ted</w:t>
            </w:r>
          </w:p>
          <w:p w:rsidR="00CB282D" w:rsidRDefault="008D1EC1" w:rsidP="00C86DE0">
            <w:pPr>
              <w:jc w:val="center"/>
            </w:pPr>
            <w:r>
              <w:object w:dxaOrig="1875" w:dyaOrig="1875">
                <v:shape id="_x0000_i1036" type="#_x0000_t75" style="width:94.55pt;height:94.55pt" o:ole="">
                  <v:imagedata r:id="rId29" o:title="" gain="52429f" grayscale="t"/>
                </v:shape>
                <o:OLEObject Type="Embed" ProgID="PBrush" ShapeID="_x0000_i1036" DrawAspect="Content" ObjectID="_1519992284" r:id="rId30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6F0E72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Kim</w:t>
            </w:r>
          </w:p>
          <w:p w:rsidR="00CB282D" w:rsidRDefault="002C385F" w:rsidP="00C86DE0">
            <w:pPr>
              <w:jc w:val="center"/>
            </w:pPr>
            <w:r>
              <w:object w:dxaOrig="1875" w:dyaOrig="1875">
                <v:shape id="_x0000_i1037" type="#_x0000_t75" style="width:93.5pt;height:93.5pt" o:ole="">
                  <v:imagedata r:id="rId31" o:title="" gain="52429f" grayscale="t"/>
                </v:shape>
                <o:OLEObject Type="Embed" ProgID="PBrush" ShapeID="_x0000_i1037" DrawAspect="Content" ObjectID="_1519992285" r:id="rId32"/>
              </w:object>
            </w:r>
          </w:p>
        </w:tc>
        <w:tc>
          <w:tcPr>
            <w:tcW w:w="2495" w:type="dxa"/>
            <w:vAlign w:val="center"/>
          </w:tcPr>
          <w:p w:rsidR="00CB282D" w:rsidRDefault="006F0E72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Steve</w:t>
            </w:r>
          </w:p>
          <w:p w:rsidR="00CB282D" w:rsidRDefault="002C385F" w:rsidP="002C385F">
            <w:pPr>
              <w:jc w:val="center"/>
            </w:pPr>
            <w:r>
              <w:object w:dxaOrig="1875" w:dyaOrig="1875">
                <v:shape id="_x0000_i1038" type="#_x0000_t75" style="width:93.5pt;height:93.5pt" o:ole="">
                  <v:imagedata r:id="rId33" o:title="" gain="52429f" grayscale="t"/>
                </v:shape>
                <o:OLEObject Type="Embed" ProgID="PBrush" ShapeID="_x0000_i1038" DrawAspect="Content" ObjectID="_1519992286" r:id="rId34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8D1EC1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Paul</w:t>
            </w:r>
          </w:p>
          <w:p w:rsidR="00CB282D" w:rsidRPr="00EA30C5" w:rsidRDefault="008D1EC1" w:rsidP="002C385F">
            <w:pPr>
              <w:jc w:val="center"/>
              <w:rPr>
                <w:rFonts w:ascii="Verdana" w:hAnsi="Verdana"/>
                <w:sz w:val="28"/>
              </w:rPr>
            </w:pPr>
            <w:r>
              <w:object w:dxaOrig="1875" w:dyaOrig="1875">
                <v:shape id="_x0000_i1039" type="#_x0000_t75" style="width:93.5pt;height:93.5pt" o:ole="">
                  <v:imagedata r:id="rId35" o:title="" gain="52429f" grayscale="t"/>
                </v:shape>
                <o:OLEObject Type="Embed" ProgID="PBrush" ShapeID="_x0000_i1039" DrawAspect="Content" ObjectID="_1519992287" r:id="rId36"/>
              </w:object>
            </w:r>
          </w:p>
        </w:tc>
      </w:tr>
      <w:tr w:rsidR="00CB282D" w:rsidTr="002C385F">
        <w:trPr>
          <w:trHeight w:val="2507"/>
        </w:trPr>
        <w:tc>
          <w:tcPr>
            <w:tcW w:w="2494" w:type="dxa"/>
            <w:vAlign w:val="center"/>
          </w:tcPr>
          <w:p w:rsidR="00CB282D" w:rsidRPr="00EA30C5" w:rsidRDefault="00CB282D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 xml:space="preserve"> </w:t>
            </w:r>
            <w:r w:rsidR="000C61B4">
              <w:rPr>
                <w:rFonts w:ascii="Verdana" w:hAnsi="Verdana"/>
                <w:sz w:val="28"/>
              </w:rPr>
              <w:t>Mika</w:t>
            </w:r>
          </w:p>
          <w:p w:rsidR="00CB282D" w:rsidRDefault="002C385F" w:rsidP="00C86DE0">
            <w:pPr>
              <w:jc w:val="center"/>
            </w:pPr>
            <w:r>
              <w:object w:dxaOrig="1875" w:dyaOrig="1875">
                <v:shape id="_x0000_i1040" type="#_x0000_t75" style="width:93.5pt;height:93.5pt" o:ole="">
                  <v:imagedata r:id="rId37" o:title="" gain="52429f" grayscale="t"/>
                </v:shape>
                <o:OLEObject Type="Embed" ProgID="PBrush" ShapeID="_x0000_i1040" DrawAspect="Content" ObjectID="_1519992288" r:id="rId38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0C61B4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Kelly</w:t>
            </w:r>
          </w:p>
          <w:p w:rsidR="00CB282D" w:rsidRDefault="002C385F" w:rsidP="00C86DE0">
            <w:pPr>
              <w:jc w:val="center"/>
            </w:pPr>
            <w:r>
              <w:object w:dxaOrig="1875" w:dyaOrig="1875">
                <v:shape id="_x0000_i1041" type="#_x0000_t75" style="width:93.5pt;height:93.5pt" o:ole="">
                  <v:imagedata r:id="rId39" o:title="" gain="52429f" grayscale="t"/>
                </v:shape>
                <o:OLEObject Type="Embed" ProgID="PBrush" ShapeID="_x0000_i1041" DrawAspect="Content" ObjectID="_1519992289" r:id="rId40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8D1EC1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 w:hint="eastAsia"/>
                <w:sz w:val="28"/>
              </w:rPr>
              <w:t>Ryan</w:t>
            </w:r>
          </w:p>
          <w:p w:rsidR="00CB282D" w:rsidRDefault="00C744BF" w:rsidP="00C86DE0">
            <w:pPr>
              <w:jc w:val="center"/>
            </w:pPr>
            <w:r>
              <w:object w:dxaOrig="1875" w:dyaOrig="1875">
                <v:shape id="_x0000_i1042" type="#_x0000_t75" style="width:93.5pt;height:93.5pt" o:ole="">
                  <v:imagedata r:id="rId41" o:title="" gain="52429f" grayscale="t"/>
                </v:shape>
                <o:OLEObject Type="Embed" ProgID="PBrush" ShapeID="_x0000_i1042" DrawAspect="Content" ObjectID="_1519992290" r:id="rId42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8D1EC1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Jordan</w:t>
            </w:r>
          </w:p>
          <w:p w:rsidR="00CB282D" w:rsidRDefault="00C744BF" w:rsidP="00C86DE0">
            <w:pPr>
              <w:jc w:val="center"/>
            </w:pPr>
            <w:r>
              <w:object w:dxaOrig="1875" w:dyaOrig="1875">
                <v:shape id="_x0000_i1043" type="#_x0000_t75" style="width:93.5pt;height:93.5pt" o:ole="">
                  <v:imagedata r:id="rId43" o:title="" gain="52429f" grayscale="t"/>
                </v:shape>
                <o:OLEObject Type="Embed" ProgID="PBrush" ShapeID="_x0000_i1043" DrawAspect="Content" ObjectID="_1519992291" r:id="rId44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8D1EC1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Meiling</w:t>
            </w:r>
          </w:p>
          <w:p w:rsidR="00CB282D" w:rsidRPr="00EA30C5" w:rsidRDefault="00C744BF" w:rsidP="002C385F">
            <w:pPr>
              <w:jc w:val="center"/>
              <w:rPr>
                <w:rFonts w:ascii="Verdana" w:hAnsi="Verdana"/>
                <w:sz w:val="28"/>
              </w:rPr>
            </w:pPr>
            <w:r>
              <w:object w:dxaOrig="1875" w:dyaOrig="1875">
                <v:shape id="_x0000_i1044" type="#_x0000_t75" style="width:93.5pt;height:93.5pt" o:ole="">
                  <v:imagedata r:id="rId45" o:title="" gain="52429f" grayscale="t"/>
                </v:shape>
                <o:OLEObject Type="Embed" ProgID="PBrush" ShapeID="_x0000_i1044" DrawAspect="Content" ObjectID="_1519992292" r:id="rId46"/>
              </w:object>
            </w:r>
          </w:p>
        </w:tc>
      </w:tr>
      <w:tr w:rsidR="00CB282D" w:rsidTr="002C385F">
        <w:trPr>
          <w:trHeight w:val="2507"/>
        </w:trPr>
        <w:tc>
          <w:tcPr>
            <w:tcW w:w="2494" w:type="dxa"/>
            <w:vAlign w:val="center"/>
          </w:tcPr>
          <w:p w:rsidR="00CB282D" w:rsidRPr="00EA30C5" w:rsidRDefault="008D1EC1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Molly</w:t>
            </w:r>
          </w:p>
          <w:p w:rsidR="00CB282D" w:rsidRDefault="00C744BF" w:rsidP="00C86DE0">
            <w:pPr>
              <w:jc w:val="center"/>
            </w:pPr>
            <w:r>
              <w:object w:dxaOrig="1875" w:dyaOrig="1875">
                <v:shape id="_x0000_i1045" type="#_x0000_t75" style="width:93.5pt;height:93.5pt" o:ole="">
                  <v:imagedata r:id="rId47" o:title="" gain="52429f" grayscale="t"/>
                </v:shape>
                <o:OLEObject Type="Embed" ProgID="PBrush" ShapeID="_x0000_i1045" DrawAspect="Content" ObjectID="_1519992293" r:id="rId48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8D1EC1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Sam</w:t>
            </w:r>
          </w:p>
          <w:p w:rsidR="00CB282D" w:rsidRDefault="008D1EC1" w:rsidP="00C86DE0">
            <w:pPr>
              <w:jc w:val="center"/>
            </w:pPr>
            <w:r>
              <w:object w:dxaOrig="1875" w:dyaOrig="1875">
                <v:shape id="_x0000_i1046" type="#_x0000_t75" style="width:93.5pt;height:93.5pt" o:ole="">
                  <v:imagedata r:id="rId49" o:title="" gain="52429f" grayscale="t"/>
                </v:shape>
                <o:OLEObject Type="Embed" ProgID="PBrush" ShapeID="_x0000_i1046" DrawAspect="Content" ObjectID="_1519992294" r:id="rId50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8D1EC1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Lisa</w:t>
            </w:r>
          </w:p>
          <w:p w:rsidR="00CB282D" w:rsidRDefault="00C744BF" w:rsidP="00C86DE0">
            <w:pPr>
              <w:jc w:val="center"/>
            </w:pPr>
            <w:r>
              <w:object w:dxaOrig="1875" w:dyaOrig="1875">
                <v:shape id="_x0000_i1047" type="#_x0000_t75" style="width:93.5pt;height:93.5pt" o:ole="">
                  <v:imagedata r:id="rId51" o:title="" gain="52429f" grayscale="t"/>
                </v:shape>
                <o:OLEObject Type="Embed" ProgID="PBrush" ShapeID="_x0000_i1047" DrawAspect="Content" ObjectID="_1519992295" r:id="rId52"/>
              </w:object>
            </w:r>
          </w:p>
        </w:tc>
        <w:tc>
          <w:tcPr>
            <w:tcW w:w="2495" w:type="dxa"/>
            <w:vAlign w:val="center"/>
          </w:tcPr>
          <w:p w:rsidR="00CB282D" w:rsidRPr="00EA30C5" w:rsidRDefault="008D1EC1" w:rsidP="00C86DE0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Tom</w:t>
            </w:r>
          </w:p>
          <w:p w:rsidR="00CB282D" w:rsidRDefault="008D1EC1" w:rsidP="00C86DE0">
            <w:pPr>
              <w:jc w:val="center"/>
            </w:pPr>
            <w:r>
              <w:object w:dxaOrig="1875" w:dyaOrig="1875">
                <v:shape id="_x0000_i1048" type="#_x0000_t75" style="width:93.5pt;height:93.5pt" o:ole="">
                  <v:imagedata r:id="rId53" o:title="" gain="52429f" grayscale="t"/>
                </v:shape>
                <o:OLEObject Type="Embed" ProgID="PBrush" ShapeID="_x0000_i1048" DrawAspect="Content" ObjectID="_1519992296" r:id="rId54"/>
              </w:object>
            </w:r>
          </w:p>
        </w:tc>
        <w:tc>
          <w:tcPr>
            <w:tcW w:w="2495" w:type="dxa"/>
            <w:vAlign w:val="center"/>
          </w:tcPr>
          <w:p w:rsidR="002C385F" w:rsidRPr="00EA30C5" w:rsidRDefault="008D1EC1" w:rsidP="002C385F">
            <w:pPr>
              <w:jc w:val="center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Jenny</w:t>
            </w:r>
          </w:p>
          <w:p w:rsidR="00CB282D" w:rsidRPr="00EA30C5" w:rsidRDefault="00C744BF" w:rsidP="002C385F">
            <w:pPr>
              <w:jc w:val="center"/>
              <w:rPr>
                <w:rFonts w:ascii="Verdana" w:hAnsi="Verdana"/>
                <w:sz w:val="28"/>
              </w:rPr>
            </w:pPr>
            <w:r>
              <w:object w:dxaOrig="1875" w:dyaOrig="1875">
                <v:shape id="_x0000_i1049" type="#_x0000_t75" style="width:93.5pt;height:93.5pt" o:ole="">
                  <v:imagedata r:id="rId55" o:title="" gain="52429f" grayscale="t"/>
                </v:shape>
                <o:OLEObject Type="Embed" ProgID="PBrush" ShapeID="_x0000_i1049" DrawAspect="Content" ObjectID="_1519992297" r:id="rId56"/>
              </w:object>
            </w:r>
          </w:p>
        </w:tc>
      </w:tr>
    </w:tbl>
    <w:p w:rsidR="00CB282D" w:rsidRPr="001738D0" w:rsidRDefault="00CB282D" w:rsidP="00CB282D">
      <w:pPr>
        <w:rPr>
          <w:sz w:val="6"/>
        </w:rPr>
      </w:pPr>
    </w:p>
    <w:tbl>
      <w:tblPr>
        <w:tblStyle w:val="TableGrid"/>
        <w:tblW w:w="0" w:type="auto"/>
        <w:tblLook w:val="04A0"/>
      </w:tblPr>
      <w:tblGrid>
        <w:gridCol w:w="4134"/>
        <w:gridCol w:w="4134"/>
        <w:gridCol w:w="4134"/>
      </w:tblGrid>
      <w:tr w:rsidR="008D1EC1" w:rsidTr="008D1EC1">
        <w:tc>
          <w:tcPr>
            <w:tcW w:w="124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jc w:val="center"/>
              <w:rPr>
                <w:rFonts w:ascii="Comic Sans MS" w:hAnsi="Comic Sans MS"/>
                <w:sz w:val="24"/>
              </w:rPr>
            </w:pPr>
            <w:r w:rsidRPr="00EC198B">
              <w:rPr>
                <w:rFonts w:ascii="Comic Sans MS" w:hAnsi="Comic Sans MS"/>
                <w:sz w:val="52"/>
              </w:rPr>
              <w:t>Is it someone who ______________ ?</w:t>
            </w:r>
          </w:p>
        </w:tc>
      </w:tr>
      <w:tr w:rsidR="008D1EC1" w:rsidTr="008D1EC1"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is a boy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i</w:t>
            </w:r>
            <w:r w:rsidRPr="008D1EC1">
              <w:rPr>
                <w:rFonts w:ascii="Comic Sans MS" w:hAnsi="Comic Sans MS" w:hint="eastAsia"/>
                <w:sz w:val="25"/>
                <w:szCs w:val="25"/>
              </w:rPr>
              <w:t xml:space="preserve">s </w:t>
            </w:r>
            <w:r w:rsidRPr="008D1EC1">
              <w:rPr>
                <w:rFonts w:ascii="Comic Sans MS" w:hAnsi="Comic Sans MS"/>
                <w:sz w:val="25"/>
                <w:szCs w:val="25"/>
              </w:rPr>
              <w:t>wearing a bow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c</w:t>
            </w:r>
            <w:r w:rsidRPr="008D1EC1">
              <w:rPr>
                <w:rFonts w:ascii="Comic Sans MS" w:hAnsi="Comic Sans MS" w:hint="eastAsia"/>
                <w:sz w:val="25"/>
                <w:szCs w:val="25"/>
              </w:rPr>
              <w:t xml:space="preserve">omes </w:t>
            </w:r>
            <w:r w:rsidRPr="008D1EC1">
              <w:rPr>
                <w:rFonts w:ascii="Comic Sans MS" w:hAnsi="Comic Sans MS"/>
                <w:sz w:val="25"/>
                <w:szCs w:val="25"/>
              </w:rPr>
              <w:t>from America</w:t>
            </w:r>
          </w:p>
        </w:tc>
      </w:tr>
      <w:tr w:rsidR="008D1EC1" w:rsidTr="008D1EC1"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is a girl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h</w:t>
            </w:r>
            <w:r w:rsidRPr="008D1EC1">
              <w:rPr>
                <w:rFonts w:ascii="Comic Sans MS" w:hAnsi="Comic Sans MS" w:hint="eastAsia"/>
                <w:sz w:val="25"/>
                <w:szCs w:val="25"/>
              </w:rPr>
              <w:t xml:space="preserve">as </w:t>
            </w:r>
            <w:r w:rsidRPr="008D1EC1">
              <w:rPr>
                <w:rFonts w:ascii="Comic Sans MS" w:hAnsi="Comic Sans MS"/>
                <w:sz w:val="25"/>
                <w:szCs w:val="25"/>
              </w:rPr>
              <w:t>long hair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c</w:t>
            </w:r>
            <w:r w:rsidRPr="008D1EC1">
              <w:rPr>
                <w:rFonts w:ascii="Comic Sans MS" w:hAnsi="Comic Sans MS" w:hint="eastAsia"/>
                <w:sz w:val="25"/>
                <w:szCs w:val="25"/>
              </w:rPr>
              <w:t xml:space="preserve">omes </w:t>
            </w:r>
            <w:r w:rsidRPr="008D1EC1">
              <w:rPr>
                <w:rFonts w:ascii="Comic Sans MS" w:hAnsi="Comic Sans MS"/>
                <w:sz w:val="25"/>
                <w:szCs w:val="25"/>
              </w:rPr>
              <w:t>from Canada</w:t>
            </w:r>
          </w:p>
        </w:tc>
      </w:tr>
      <w:tr w:rsidR="008D1EC1" w:rsidTr="008D1EC1"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is wearing glasses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h</w:t>
            </w:r>
            <w:r w:rsidRPr="008D1EC1">
              <w:rPr>
                <w:rFonts w:ascii="Comic Sans MS" w:hAnsi="Comic Sans MS" w:hint="eastAsia"/>
                <w:sz w:val="25"/>
                <w:szCs w:val="25"/>
              </w:rPr>
              <w:t xml:space="preserve">as </w:t>
            </w:r>
            <w:r w:rsidRPr="008D1EC1">
              <w:rPr>
                <w:rFonts w:ascii="Comic Sans MS" w:hAnsi="Comic Sans MS"/>
                <w:sz w:val="25"/>
                <w:szCs w:val="25"/>
              </w:rPr>
              <w:t>short hair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 w:rsidRPr="008D1EC1">
              <w:rPr>
                <w:rFonts w:ascii="Comic Sans MS" w:hAnsi="Comic Sans MS"/>
                <w:sz w:val="25"/>
                <w:szCs w:val="25"/>
              </w:rPr>
              <w:t>c</w:t>
            </w:r>
            <w:r w:rsidRPr="008D1EC1">
              <w:rPr>
                <w:rFonts w:ascii="Comic Sans MS" w:hAnsi="Comic Sans MS" w:hint="eastAsia"/>
                <w:sz w:val="25"/>
                <w:szCs w:val="25"/>
              </w:rPr>
              <w:t xml:space="preserve">omes </w:t>
            </w:r>
            <w:r w:rsidRPr="008D1EC1">
              <w:rPr>
                <w:rFonts w:ascii="Comic Sans MS" w:hAnsi="Comic Sans MS"/>
                <w:sz w:val="25"/>
                <w:szCs w:val="25"/>
              </w:rPr>
              <w:t>from England</w:t>
            </w:r>
          </w:p>
        </w:tc>
      </w:tr>
      <w:tr w:rsidR="008D1EC1" w:rsidTr="008D1EC1"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1738D0" w:rsidP="008D1EC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>
              <w:rPr>
                <w:rFonts w:ascii="Comic Sans MS" w:hAnsi="Comic Sans MS"/>
                <w:noProof/>
                <w:sz w:val="40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3" type="#_x0000_t202" style="position:absolute;left:0;text-align:left;margin-left:78.2pt;margin-top:17pt;width:473.9pt;height:38.65pt;z-index:251658240;mso-position-horizontal-relative:text;mso-position-vertical-relative:text" stroked="f">
                  <v:textbox inset="5.85pt,.7pt,5.85pt,.7pt">
                    <w:txbxContent>
                      <w:p w:rsidR="001738D0" w:rsidRPr="001738D0" w:rsidRDefault="001738D0" w:rsidP="001738D0">
                        <w:pPr>
                          <w:rPr>
                            <w:sz w:val="20"/>
                          </w:rPr>
                        </w:pPr>
                        <w:r w:rsidRPr="001738D0">
                          <w:rPr>
                            <w:rFonts w:ascii="Comic Sans MS" w:hAnsi="Comic Sans MS" w:hint="eastAsia"/>
                            <w:sz w:val="48"/>
                          </w:rPr>
                          <w:t>-Yes, it is.</w:t>
                        </w:r>
                        <w:r w:rsidRPr="001738D0">
                          <w:rPr>
                            <w:rFonts w:ascii="Comic Sans MS" w:hAnsi="Comic Sans MS"/>
                            <w:sz w:val="48"/>
                          </w:rPr>
                          <w:t xml:space="preserve">           -No, it isn’t.</w:t>
                        </w:r>
                      </w:p>
                    </w:txbxContent>
                  </v:textbox>
                </v:shape>
              </w:pict>
            </w:r>
            <w:r w:rsidR="008D1EC1" w:rsidRPr="008D1EC1">
              <w:rPr>
                <w:rFonts w:ascii="Comic Sans MS" w:hAnsi="Comic Sans MS"/>
                <w:sz w:val="25"/>
                <w:szCs w:val="25"/>
              </w:rPr>
              <w:t>is wearing a hat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9D43EA" w:rsidP="009D43EA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="Comic Sans MS" w:hAnsi="Comic Sans MS"/>
                <w:sz w:val="25"/>
                <w:szCs w:val="25"/>
              </w:rPr>
            </w:pPr>
            <w:r>
              <w:rPr>
                <w:rFonts w:ascii="Comic Sans MS" w:hAnsi="Comic Sans MS" w:hint="eastAsia"/>
                <w:sz w:val="25"/>
                <w:szCs w:val="25"/>
              </w:rPr>
              <w:t>has no hair</w:t>
            </w:r>
            <w:bookmarkStart w:id="0" w:name="_GoBack"/>
            <w:bookmarkEnd w:id="0"/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:rsidR="008D1EC1" w:rsidRPr="008D1EC1" w:rsidRDefault="008D1EC1" w:rsidP="008D1EC1">
            <w:pPr>
              <w:rPr>
                <w:rFonts w:ascii="Comic Sans MS" w:hAnsi="Comic Sans MS"/>
                <w:sz w:val="25"/>
                <w:szCs w:val="25"/>
              </w:rPr>
            </w:pPr>
          </w:p>
        </w:tc>
      </w:tr>
    </w:tbl>
    <w:p w:rsidR="008D1EC1" w:rsidRDefault="008D1EC1" w:rsidP="001738D0"/>
    <w:sectPr w:rsidR="008D1EC1" w:rsidSect="001738D0">
      <w:headerReference w:type="default" r:id="rId57"/>
      <w:footerReference w:type="default" r:id="rId58"/>
      <w:pgSz w:w="14572" w:h="20639" w:code="12"/>
      <w:pgMar w:top="1440" w:right="1080" w:bottom="1418" w:left="1080" w:header="720" w:footer="720" w:gutter="0"/>
      <w:cols w:space="720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04FA" w:rsidRDefault="00EA04FA" w:rsidP="00EA04FA">
      <w:r>
        <w:separator/>
      </w:r>
    </w:p>
  </w:endnote>
  <w:endnote w:type="continuationSeparator" w:id="0">
    <w:p w:rsidR="00EA04FA" w:rsidRDefault="00EA04FA" w:rsidP="00EA04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38D0" w:rsidRPr="001738D0" w:rsidRDefault="001738D0" w:rsidP="001738D0">
    <w:pPr>
      <w:wordWrap w:val="0"/>
      <w:ind w:rightChars="-68" w:right="-143"/>
      <w:jc w:val="right"/>
      <w:rPr>
        <w:rFonts w:ascii="Comic Sans MS" w:hAnsi="Comic Sans MS"/>
        <w:sz w:val="44"/>
        <w:szCs w:val="32"/>
      </w:rPr>
    </w:pPr>
    <w:proofErr w:type="gramStart"/>
    <w:r>
      <w:rPr>
        <w:rFonts w:ascii="Comic Sans MS" w:hAnsi="Comic Sans MS"/>
        <w:sz w:val="44"/>
        <w:szCs w:val="32"/>
      </w:rPr>
      <w:t>Class(</w:t>
    </w:r>
    <w:proofErr w:type="gramEnd"/>
    <w:r>
      <w:rPr>
        <w:rFonts w:ascii="Comic Sans MS" w:hAnsi="Comic Sans MS"/>
        <w:sz w:val="44"/>
        <w:szCs w:val="32"/>
      </w:rPr>
      <w:t xml:space="preserve">   )No(   )</w:t>
    </w:r>
    <w:r w:rsidRPr="008D1EC1">
      <w:rPr>
        <w:rFonts w:ascii="Comic Sans MS" w:hAnsi="Comic Sans MS"/>
        <w:sz w:val="44"/>
        <w:szCs w:val="32"/>
      </w:rPr>
      <w:t xml:space="preserve">Name (    </w:t>
    </w:r>
    <w:r>
      <w:rPr>
        <w:rFonts w:ascii="Comic Sans MS" w:hAnsi="Comic Sans MS"/>
        <w:sz w:val="44"/>
        <w:szCs w:val="32"/>
      </w:rPr>
      <w:t xml:space="preserve"> </w:t>
    </w:r>
    <w:r w:rsidRPr="008D1EC1">
      <w:rPr>
        <w:rFonts w:ascii="Comic Sans MS" w:hAnsi="Comic Sans MS"/>
        <w:sz w:val="44"/>
        <w:szCs w:val="32"/>
      </w:rPr>
      <w:t xml:space="preserve">          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04FA" w:rsidRDefault="00EA04FA" w:rsidP="00EA04FA">
      <w:r>
        <w:separator/>
      </w:r>
    </w:p>
  </w:footnote>
  <w:footnote w:type="continuationSeparator" w:id="0">
    <w:p w:rsidR="00EA04FA" w:rsidRDefault="00EA04FA" w:rsidP="00EA04F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286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369"/>
      <w:gridCol w:w="9497"/>
    </w:tblGrid>
    <w:tr w:rsidR="001738D0" w:rsidRPr="005B494A" w:rsidTr="001738D0">
      <w:trPr>
        <w:trHeight w:val="1156"/>
      </w:trPr>
      <w:tc>
        <w:tcPr>
          <w:tcW w:w="3369" w:type="dxa"/>
          <w:tcBorders>
            <w:top w:val="thinThickThinSmallGap" w:sz="24" w:space="0" w:color="auto"/>
            <w:left w:val="thinThickThinSmallGap" w:sz="24" w:space="0" w:color="auto"/>
            <w:bottom w:val="thickThinMediumGap" w:sz="24" w:space="0" w:color="auto"/>
            <w:right w:val="thinThickThinSmallGap" w:sz="24" w:space="0" w:color="auto"/>
          </w:tcBorders>
          <w:vAlign w:val="center"/>
        </w:tcPr>
        <w:p w:rsidR="001738D0" w:rsidRPr="005B494A" w:rsidRDefault="001738D0" w:rsidP="001738D0">
          <w:pPr>
            <w:jc w:val="center"/>
            <w:rPr>
              <w:rFonts w:ascii="Comic Sans MS" w:hAnsi="Comic Sans MS"/>
              <w:b/>
              <w:szCs w:val="120"/>
              <w:u w:val="single"/>
            </w:rPr>
          </w:pPr>
          <w:r w:rsidRPr="001738D0">
            <w:rPr>
              <w:rFonts w:ascii="Arial Black" w:hAnsi="Arial Black" w:hint="eastAsia"/>
              <w:sz w:val="52"/>
              <w:szCs w:val="92"/>
            </w:rPr>
            <w:t>Lesson</w:t>
          </w:r>
          <w:r w:rsidRPr="001738D0">
            <w:rPr>
              <w:rFonts w:ascii="Comic Sans MS" w:hAnsi="Comic Sans MS" w:hint="eastAsia"/>
              <w:b/>
              <w:sz w:val="22"/>
              <w:szCs w:val="120"/>
            </w:rPr>
            <w:t xml:space="preserve">  </w:t>
          </w:r>
          <w:r w:rsidRPr="001738D0">
            <w:rPr>
              <w:rFonts w:ascii="Arial Black" w:hAnsi="Arial Black"/>
              <w:sz w:val="48"/>
              <w:szCs w:val="92"/>
            </w:rPr>
            <w:t>5-2</w:t>
          </w:r>
        </w:p>
      </w:tc>
      <w:tc>
        <w:tcPr>
          <w:tcW w:w="9497" w:type="dxa"/>
          <w:tcBorders>
            <w:left w:val="thinThickThinSmallGap" w:sz="24" w:space="0" w:color="auto"/>
            <w:bottom w:val="thickThinMediumGap" w:sz="24" w:space="0" w:color="auto"/>
          </w:tcBorders>
          <w:vAlign w:val="bottom"/>
        </w:tcPr>
        <w:p w:rsidR="001738D0" w:rsidRPr="001738D0" w:rsidRDefault="001738D0" w:rsidP="001738D0">
          <w:pPr>
            <w:ind w:left="880"/>
            <w:jc w:val="left"/>
            <w:rPr>
              <w:rFonts w:ascii="Comic Sans MS" w:hAnsi="Comic Sans MS"/>
              <w:b/>
              <w:sz w:val="110"/>
              <w:szCs w:val="110"/>
            </w:rPr>
          </w:pPr>
          <w:r w:rsidRPr="001738D0">
            <w:rPr>
              <w:rFonts w:ascii="Cambria" w:hAnsi="Cambria"/>
              <w:b/>
              <w:sz w:val="110"/>
              <w:szCs w:val="110"/>
            </w:rPr>
            <w:t>Guess Who</w:t>
          </w:r>
        </w:p>
      </w:tc>
    </w:tr>
  </w:tbl>
  <w:p w:rsidR="001738D0" w:rsidRPr="00067FC7" w:rsidRDefault="001738D0" w:rsidP="001738D0">
    <w:pPr>
      <w:pStyle w:val="Header"/>
      <w:rPr>
        <w:sz w:val="2"/>
        <w:szCs w:val="2"/>
      </w:rPr>
    </w:pPr>
  </w:p>
  <w:p w:rsidR="001738D0" w:rsidRDefault="001738D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B13838"/>
    <w:multiLevelType w:val="hybridMultilevel"/>
    <w:tmpl w:val="D7929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F451F3A"/>
    <w:multiLevelType w:val="hybridMultilevel"/>
    <w:tmpl w:val="518CED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10C2"/>
    <w:rsid w:val="0007620A"/>
    <w:rsid w:val="000C61B4"/>
    <w:rsid w:val="001510C2"/>
    <w:rsid w:val="001738D0"/>
    <w:rsid w:val="00217531"/>
    <w:rsid w:val="002C385F"/>
    <w:rsid w:val="00432AD5"/>
    <w:rsid w:val="006C2590"/>
    <w:rsid w:val="006F0E72"/>
    <w:rsid w:val="008D1EC1"/>
    <w:rsid w:val="00953262"/>
    <w:rsid w:val="009D43EA"/>
    <w:rsid w:val="00C10367"/>
    <w:rsid w:val="00C744BF"/>
    <w:rsid w:val="00CB282D"/>
    <w:rsid w:val="00D732CC"/>
    <w:rsid w:val="00EA04FA"/>
    <w:rsid w:val="00EA30C5"/>
    <w:rsid w:val="00EC1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3262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3262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26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262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262"/>
    <w:pPr>
      <w:keepNext/>
      <w:ind w:leftChars="400" w:left="4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3262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3262"/>
    <w:pPr>
      <w:keepNext/>
      <w:ind w:leftChars="800" w:left="8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53262"/>
    <w:pPr>
      <w:keepNext/>
      <w:ind w:leftChars="800" w:left="8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53262"/>
    <w:pPr>
      <w:keepNext/>
      <w:ind w:leftChars="1200" w:left="12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53262"/>
    <w:pPr>
      <w:keepNext/>
      <w:ind w:leftChars="1200" w:left="12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26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53262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rsid w:val="00953262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rsid w:val="00953262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953262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953262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953262"/>
  </w:style>
  <w:style w:type="character" w:customStyle="1" w:styleId="Heading8Char">
    <w:name w:val="Heading 8 Char"/>
    <w:basedOn w:val="DefaultParagraphFont"/>
    <w:link w:val="Heading8"/>
    <w:uiPriority w:val="9"/>
    <w:rsid w:val="00953262"/>
  </w:style>
  <w:style w:type="character" w:customStyle="1" w:styleId="Heading9Char">
    <w:name w:val="Heading 9 Char"/>
    <w:basedOn w:val="DefaultParagraphFont"/>
    <w:link w:val="Heading9"/>
    <w:uiPriority w:val="9"/>
    <w:rsid w:val="00953262"/>
  </w:style>
  <w:style w:type="paragraph" w:styleId="Title">
    <w:name w:val="Title"/>
    <w:basedOn w:val="Normal"/>
    <w:next w:val="Normal"/>
    <w:link w:val="TitleChar"/>
    <w:uiPriority w:val="10"/>
    <w:qFormat/>
    <w:rsid w:val="00953262"/>
    <w:pPr>
      <w:spacing w:before="240" w:after="120"/>
      <w:jc w:val="center"/>
      <w:outlineLvl w:val="0"/>
    </w:pPr>
    <w:rPr>
      <w:rFonts w:asciiTheme="majorHAnsi" w:eastAsia="MS Gothic" w:hAnsiTheme="majorHAnsi" w:cstheme="majorBidi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53262"/>
    <w:rPr>
      <w:rFonts w:asciiTheme="majorHAnsi" w:eastAsia="MS Gothic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262"/>
    <w:pPr>
      <w:jc w:val="center"/>
      <w:outlineLvl w:val="1"/>
    </w:pPr>
    <w:rPr>
      <w:rFonts w:asciiTheme="majorHAnsi" w:eastAsia="MS Gothic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3262"/>
    <w:rPr>
      <w:rFonts w:asciiTheme="majorHAnsi" w:eastAsia="MS Gothic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53262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9532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3262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53262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5326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5326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26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262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95326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5326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5326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953262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95326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95326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1510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753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531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A04FA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A04FA"/>
  </w:style>
  <w:style w:type="paragraph" w:styleId="Footer">
    <w:name w:val="footer"/>
    <w:basedOn w:val="Normal"/>
    <w:link w:val="FooterChar"/>
    <w:uiPriority w:val="99"/>
    <w:unhideWhenUsed/>
    <w:rsid w:val="00EA04FA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A04FA"/>
  </w:style>
  <w:style w:type="paragraph" w:styleId="NormalWeb">
    <w:name w:val="Normal (Web)"/>
    <w:basedOn w:val="Normal"/>
    <w:uiPriority w:val="99"/>
    <w:semiHidden/>
    <w:unhideWhenUsed/>
    <w:rsid w:val="008D1EC1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%2015\Root\Templates\1041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165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Kamikosaka</dc:creator>
  <cp:keywords/>
  <dc:description/>
  <cp:lastModifiedBy>Muggli</cp:lastModifiedBy>
  <cp:revision>5</cp:revision>
  <cp:lastPrinted>2015-09-25T03:42:00Z</cp:lastPrinted>
  <dcterms:created xsi:type="dcterms:W3CDTF">2015-09-24T23:53:00Z</dcterms:created>
  <dcterms:modified xsi:type="dcterms:W3CDTF">2016-03-20T06:18:00Z</dcterms:modified>
</cp:coreProperties>
</file>